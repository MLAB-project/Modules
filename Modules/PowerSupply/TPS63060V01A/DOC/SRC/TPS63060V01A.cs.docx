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</w:t>
      </w:r>
      <w:r w:rsidR="00CB6601">
        <w:t xml:space="preserve"> / </w:t>
      </w:r>
      <w:r w:rsidR="005F6DFF">
        <w:t>zvy</w:t>
      </w:r>
      <w:r w:rsidR="00CB6601">
        <w:t>šující</w:t>
      </w:r>
      <w:r>
        <w:t xml:space="preserve"> měnič</w:t>
      </w:r>
    </w:p>
    <w:p w:rsidR="008C5A3F" w:rsidRDefault="00D86939">
      <w:pPr>
        <w:pStyle w:val="Autor"/>
      </w:pPr>
      <w:r>
        <w:t>Jan Chroust</w:t>
      </w:r>
    </w:p>
    <w:p w:rsidR="008C5A3F" w:rsidRDefault="00CB6601" w:rsidP="00E73BC4">
      <w:pPr>
        <w:pStyle w:val="Podtitul"/>
        <w:jc w:val="both"/>
      </w:pPr>
      <w:r w:rsidRPr="00CB6601">
        <w:t>Měnič využívá obvodu TPS63060. Vstupní napětí v rozsahu 2,5 V - 12V. Výstupní napětí 3,3 V, 5 V.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5F6DFF" w:rsidP="00E512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BEADF9" wp14:editId="66F7F771">
            <wp:extent cx="1631329" cy="21600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141" t="25822" r="24051" b="8239"/>
                    <a:stretch/>
                  </pic:blipFill>
                  <pic:spPr bwMode="auto">
                    <a:xfrm>
                      <a:off x="0" y="0"/>
                      <a:ext cx="1631329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>
      <w:pPr>
        <w:jc w:val="center"/>
      </w:pPr>
    </w:p>
    <w:p w:rsidR="00E5129C" w:rsidRDefault="00E5129C" w:rsidP="00E5129C"/>
    <w:p w:rsidR="005F6DFF" w:rsidRDefault="005F6DFF" w:rsidP="00E5129C"/>
    <w:p w:rsidR="005F6DFF" w:rsidRDefault="005F6DFF" w:rsidP="00E5129C"/>
    <w:p w:rsidR="005F6DFF" w:rsidRDefault="005F6DFF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CB6601" w:rsidP="00CB6601">
            <w:r>
              <w:t>2,5 V – 12</w:t>
            </w:r>
            <w:r w:rsidR="003866EB">
              <w:t xml:space="preserve">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CB6601" w:rsidP="00CB6601">
            <w:r>
              <w:t>29</w:t>
            </w:r>
            <w:r w:rsidR="00E73BC4">
              <w:t>.</w:t>
            </w:r>
            <w:r>
              <w:t>97</w:t>
            </w:r>
            <w:r w:rsidR="00E73BC4">
              <w:t xml:space="preserve"> x </w:t>
            </w:r>
            <w:r w:rsidR="003866EB">
              <w:t>40</w:t>
            </w:r>
            <w:r w:rsidR="00E73BC4">
              <w:t>.</w:t>
            </w:r>
            <w:r w:rsidR="003866EB"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FF2CD9" w:rsidP="00F40538">
      <w:pPr>
        <w:jc w:val="center"/>
      </w:pPr>
      <w:bookmarkStart w:id="0" w:name="_GoBack"/>
      <w:r>
        <w:rPr>
          <w:noProof/>
        </w:rPr>
        <w:drawing>
          <wp:inline distT="0" distB="0" distL="0" distR="0" wp14:anchorId="2D9181E4" wp14:editId="1A65FB23">
            <wp:extent cx="6778911" cy="3174229"/>
            <wp:effectExtent l="0" t="1809750" r="0" b="1779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95052" cy="3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FF2CD9" w:rsidP="00E95FD3">
      <w:pPr>
        <w:jc w:val="center"/>
      </w:pPr>
      <w:r>
        <w:rPr>
          <w:noProof/>
        </w:rPr>
        <w:drawing>
          <wp:inline distT="0" distB="0" distL="0" distR="0" wp14:anchorId="2439A779" wp14:editId="4B99B79B">
            <wp:extent cx="2149859" cy="28800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53" t="19828" r="22650" b="14694"/>
                    <a:stretch/>
                  </pic:blipFill>
                  <pic:spPr bwMode="auto">
                    <a:xfrm>
                      <a:off x="0" y="0"/>
                      <a:ext cx="214985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3C8518" wp14:editId="403F550E">
            <wp:extent cx="2154965" cy="2880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95" t="21672" r="28252" b="12389"/>
                    <a:stretch/>
                  </pic:blipFill>
                  <pic:spPr bwMode="auto">
                    <a:xfrm>
                      <a:off x="0" y="0"/>
                      <a:ext cx="215496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4A5C">
        <w:t xml:space="preserve">   </w:t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7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1660"/>
        <w:gridCol w:w="2740"/>
        <w:gridCol w:w="740"/>
      </w:tblGrid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Typ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Pouzdro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b/>
                <w:bCs/>
                <w:color w:val="000000"/>
                <w:sz w:val="22"/>
                <w:szCs w:val="22"/>
              </w:rPr>
            </w:pPr>
            <w:r w:rsidRPr="00FF2CD9">
              <w:rPr>
                <w:b/>
                <w:bCs/>
                <w:color w:val="000000"/>
                <w:sz w:val="22"/>
                <w:szCs w:val="22"/>
              </w:rPr>
              <w:t>Počet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C2, C16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10uF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C3, C6, C20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47u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10p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C0805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SMA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L1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DE1207-1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DE1205-10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P1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1,1A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1812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560k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R5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900k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JUMP1X3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SV2, SV3, SV5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MA03-2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3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JUMP2X2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SV6, SV7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JUMP2X1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MA02-1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2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X1 - X4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SROUB3M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4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TPS63060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SON10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  <w:tr w:rsidR="00FF2CD9" w:rsidRPr="00FF2CD9" w:rsidTr="00FF2CD9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X9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APX809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SOT23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CD9" w:rsidRPr="00FF2CD9" w:rsidRDefault="00FF2CD9" w:rsidP="00FF2CD9">
            <w:pPr>
              <w:keepLines w:val="0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 w:rsidRPr="00FF2CD9">
              <w:rPr>
                <w:color w:val="000000"/>
                <w:sz w:val="22"/>
                <w:szCs w:val="22"/>
              </w:rPr>
              <w:t>1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D46" w:rsidRDefault="008D5D46">
      <w:pPr>
        <w:spacing w:before="0" w:after="0"/>
      </w:pPr>
      <w:r>
        <w:separator/>
      </w:r>
    </w:p>
  </w:endnote>
  <w:endnote w:type="continuationSeparator" w:id="0">
    <w:p w:rsidR="008D5D46" w:rsidRDefault="008D5D4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FF2CD9">
    <w:pPr>
      <w:pStyle w:val="Zpat"/>
      <w:rPr>
        <w:lang w:val="en-US"/>
      </w:rPr>
    </w:pPr>
    <w:r>
      <w:t>TPS63060V01A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B965EA">
      <w:rPr>
        <w:noProof/>
      </w:rPr>
      <w:t>2015-08-26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B965EA">
      <w:rPr>
        <w:rStyle w:val="slostrnky"/>
        <w:noProof/>
      </w:rPr>
      <w:t>3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B965EA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D46" w:rsidRDefault="008D5D46">
      <w:pPr>
        <w:spacing w:before="0" w:after="0"/>
      </w:pPr>
      <w:r>
        <w:separator/>
      </w:r>
    </w:p>
  </w:footnote>
  <w:footnote w:type="continuationSeparator" w:id="0">
    <w:p w:rsidR="008D5D46" w:rsidRDefault="008D5D4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CB6601" w:rsidP="0066311E">
          <w:pPr>
            <w:pStyle w:val="Zhlav"/>
            <w:rPr>
              <w:sz w:val="40"/>
            </w:rPr>
          </w:pPr>
          <w:r>
            <w:rPr>
              <w:sz w:val="40"/>
            </w:rPr>
            <w:t>TPS63060V01A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866EB"/>
    <w:rsid w:val="00392891"/>
    <w:rsid w:val="003C10B9"/>
    <w:rsid w:val="003C4B79"/>
    <w:rsid w:val="003D1D52"/>
    <w:rsid w:val="00492C97"/>
    <w:rsid w:val="004D3CAE"/>
    <w:rsid w:val="004D7B62"/>
    <w:rsid w:val="005977AC"/>
    <w:rsid w:val="005F6DFF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603DF"/>
    <w:rsid w:val="008635DD"/>
    <w:rsid w:val="008C5A3F"/>
    <w:rsid w:val="008D5D46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73D13"/>
    <w:rsid w:val="00B965EA"/>
    <w:rsid w:val="00BC3592"/>
    <w:rsid w:val="00C34B38"/>
    <w:rsid w:val="00C60FBB"/>
    <w:rsid w:val="00C70975"/>
    <w:rsid w:val="00C74FFC"/>
    <w:rsid w:val="00CB6601"/>
    <w:rsid w:val="00CD1592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D3A96"/>
    <w:rsid w:val="00FF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113</TotalTime>
  <Pages>3</Pages>
  <Words>118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19</cp:revision>
  <cp:lastPrinted>2015-08-26T09:07:00Z</cp:lastPrinted>
  <dcterms:created xsi:type="dcterms:W3CDTF">2013-04-18T09:18:00Z</dcterms:created>
  <dcterms:modified xsi:type="dcterms:W3CDTF">2015-08-26T09:07:00Z</dcterms:modified>
</cp:coreProperties>
</file>