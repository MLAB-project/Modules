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CA78B5">
      <w:pPr>
        <w:pStyle w:val="Titul"/>
      </w:pPr>
      <w:proofErr w:type="spellStart"/>
      <w:r w:rsidRPr="00CA78B5">
        <w:t>Thermoelektrický</w:t>
      </w:r>
      <w:proofErr w:type="spellEnd"/>
      <w:r w:rsidRPr="00CA78B5">
        <w:t xml:space="preserve"> napájecí zdroj</w:t>
      </w:r>
    </w:p>
    <w:p w:rsidR="008C5A3F" w:rsidRDefault="00D86939">
      <w:pPr>
        <w:pStyle w:val="Autor"/>
      </w:pPr>
      <w:r>
        <w:t>Jan Chroust</w:t>
      </w:r>
      <w:r w:rsidR="006D2AA0">
        <w:t>, Ondřej Hanuš</w:t>
      </w:r>
      <w:r w:rsidR="00C411F1">
        <w:t xml:space="preserve">, Jakub </w:t>
      </w:r>
      <w:proofErr w:type="spellStart"/>
      <w:r w:rsidR="00C411F1">
        <w:t>Kákona</w:t>
      </w:r>
      <w:proofErr w:type="spellEnd"/>
    </w:p>
    <w:p w:rsidR="008C5A3F" w:rsidRDefault="00CA78B5" w:rsidP="00E73BC4">
      <w:pPr>
        <w:pStyle w:val="Podtitul"/>
        <w:jc w:val="both"/>
      </w:pPr>
      <w:proofErr w:type="spellStart"/>
      <w:r w:rsidRPr="00CA78B5">
        <w:t>Termoelekrický</w:t>
      </w:r>
      <w:proofErr w:type="spellEnd"/>
      <w:r w:rsidRPr="00CA78B5">
        <w:t xml:space="preserve"> generátor určený k napájení </w:t>
      </w:r>
      <w:proofErr w:type="spellStart"/>
      <w:r w:rsidRPr="00CA78B5">
        <w:t>nízkozpotřebových</w:t>
      </w:r>
      <w:proofErr w:type="spellEnd"/>
      <w:r w:rsidRPr="00CA78B5">
        <w:t xml:space="preserve"> typicky bezdrátových zařízení, které mají fungovat dlouhou dobu bez použití baterií a akumulátorů.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E5129C" w:rsidP="00E5129C">
      <w:pPr>
        <w:jc w:val="center"/>
        <w:rPr>
          <w:noProof/>
        </w:rPr>
      </w:pPr>
    </w:p>
    <w:p w:rsidR="00E5129C" w:rsidRDefault="00CA78B5" w:rsidP="00E5129C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220.5pt">
            <v:imagedata r:id="rId7" o:title="THERMOGEN01A_Top_Small" croptop="2646f" cropbottom="3053f" cropleft="17354f" cropright="17558f"/>
          </v:shape>
        </w:pict>
      </w:r>
    </w:p>
    <w:p w:rsidR="00E5129C" w:rsidRDefault="00E5129C" w:rsidP="00E5129C"/>
    <w:p w:rsidR="00E5129C" w:rsidRDefault="00E5129C" w:rsidP="00E5129C"/>
    <w:p w:rsidR="006D2AA0" w:rsidRDefault="006D2AA0" w:rsidP="00E5129C"/>
    <w:p w:rsidR="006D2AA0" w:rsidRDefault="006D2AA0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8"/>
        <w:gridCol w:w="3260"/>
        <w:gridCol w:w="3260"/>
      </w:tblGrid>
      <w:tr w:rsidR="008C5A3F" w:rsidTr="006D2AA0">
        <w:tc>
          <w:tcPr>
            <w:tcW w:w="32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E73BC4" w:rsidTr="006D2AA0">
        <w:tc>
          <w:tcPr>
            <w:tcW w:w="325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60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6D2AA0" w:rsidP="00F40538">
      <w:pPr>
        <w:jc w:val="center"/>
      </w:pPr>
      <w:bookmarkStart w:id="0" w:name="_GoBack"/>
      <w:r w:rsidRPr="006D2AA0">
        <w:rPr>
          <w:noProof/>
        </w:rPr>
        <w:drawing>
          <wp:inline distT="0" distB="0" distL="0" distR="0">
            <wp:extent cx="6989159" cy="2805264"/>
            <wp:effectExtent l="0" t="2019300" r="0" b="203390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5" t="20255" r="24341" b="42562"/>
                    <a:stretch/>
                  </pic:blipFill>
                  <pic:spPr bwMode="auto">
                    <a:xfrm rot="16200000">
                      <a:off x="0" y="0"/>
                      <a:ext cx="7040008" cy="28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BE4039" w:rsidP="00E95FD3">
      <w:pPr>
        <w:jc w:val="center"/>
      </w:pPr>
      <w:r>
        <w:rPr>
          <w:noProof/>
        </w:rPr>
        <w:drawing>
          <wp:inline distT="0" distB="0" distL="0" distR="0" wp14:anchorId="7F20C881" wp14:editId="5CDFD8FE">
            <wp:extent cx="2574756" cy="2532062"/>
            <wp:effectExtent l="0" t="19050" r="0" b="190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42" t="13834" r="17203" b="21320"/>
                    <a:stretch/>
                  </pic:blipFill>
                  <pic:spPr bwMode="auto">
                    <a:xfrm rot="5400000">
                      <a:off x="0" y="0"/>
                      <a:ext cx="2584085" cy="254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A5C"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19D641FA" wp14:editId="7F61E946">
            <wp:extent cx="2559676" cy="2524125"/>
            <wp:effectExtent l="0" t="1905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698" t="18906" r="16891" b="15616"/>
                    <a:stretch/>
                  </pic:blipFill>
                  <pic:spPr bwMode="auto">
                    <a:xfrm rot="5400000">
                      <a:off x="0" y="0"/>
                      <a:ext cx="2572392" cy="253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A5C">
        <w:t xml:space="preserve">  </w:t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7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1660"/>
        <w:gridCol w:w="2740"/>
        <w:gridCol w:w="740"/>
      </w:tblGrid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BE4039">
              <w:rPr>
                <w:b/>
                <w:bCs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BE4039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BE4039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BE4039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J1,J2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JUMP1X3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Straight_1x03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2,2uF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C5,C3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C4,C2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1nF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C1,C10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BE4039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C8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470uF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BE4039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T1,T2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WE 74488540070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WE 74488540070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LTC3109GN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SSOP-20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1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J3,J4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JUMP1X2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J5,J6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JUMP2X3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Straight_2x03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2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M1,</w:t>
            </w:r>
            <w:proofErr w:type="gramStart"/>
            <w:r w:rsidRPr="00BE4039">
              <w:rPr>
                <w:color w:val="000000"/>
                <w:sz w:val="22"/>
                <w:szCs w:val="22"/>
              </w:rPr>
              <w:t>M2,M3</w:t>
            </w:r>
            <w:proofErr w:type="gramEnd"/>
            <w:r w:rsidRPr="00BE4039">
              <w:rPr>
                <w:color w:val="000000"/>
                <w:sz w:val="22"/>
                <w:szCs w:val="22"/>
              </w:rPr>
              <w:t>,M4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HOLE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4</w:t>
            </w:r>
          </w:p>
        </w:tc>
      </w:tr>
      <w:tr w:rsidR="00BE4039" w:rsidRPr="00BE4039" w:rsidTr="00BE403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4039" w:rsidRPr="00BE4039" w:rsidRDefault="00BE4039" w:rsidP="00BE403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BE4039">
              <w:rPr>
                <w:color w:val="000000"/>
                <w:sz w:val="22"/>
                <w:szCs w:val="22"/>
              </w:rPr>
              <w:t>4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F16" w:rsidRDefault="00AB5F16">
      <w:pPr>
        <w:spacing w:before="0" w:after="0"/>
      </w:pPr>
      <w:r>
        <w:separator/>
      </w:r>
    </w:p>
  </w:endnote>
  <w:endnote w:type="continuationSeparator" w:id="0">
    <w:p w:rsidR="00AB5F16" w:rsidRDefault="00AB5F1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C411F1">
    <w:pPr>
      <w:pStyle w:val="Zpat"/>
      <w:rPr>
        <w:lang w:val="en-US"/>
      </w:rPr>
    </w:pPr>
    <w:r>
      <w:t>THERMOGEN01A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953304">
      <w:rPr>
        <w:noProof/>
      </w:rPr>
      <w:t>2015-08-26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953304">
      <w:rPr>
        <w:rStyle w:val="slostrnky"/>
        <w:noProof/>
      </w:rPr>
      <w:t>2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953304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F16" w:rsidRDefault="00AB5F16">
      <w:pPr>
        <w:spacing w:before="0" w:after="0"/>
      </w:pPr>
      <w:r>
        <w:separator/>
      </w:r>
    </w:p>
  </w:footnote>
  <w:footnote w:type="continuationSeparator" w:id="0">
    <w:p w:rsidR="00AB5F16" w:rsidRDefault="00AB5F1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CA78B5" w:rsidP="0066311E">
          <w:pPr>
            <w:pStyle w:val="Zhlav"/>
            <w:rPr>
              <w:sz w:val="40"/>
            </w:rPr>
          </w:pPr>
          <w:r>
            <w:rPr>
              <w:sz w:val="40"/>
            </w:rPr>
            <w:t>THERMOGEN01A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3674E"/>
    <w:rsid w:val="005977AC"/>
    <w:rsid w:val="00654E17"/>
    <w:rsid w:val="0066311E"/>
    <w:rsid w:val="006C060D"/>
    <w:rsid w:val="006C6276"/>
    <w:rsid w:val="006D2AA0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603DF"/>
    <w:rsid w:val="008635DD"/>
    <w:rsid w:val="008C5A3F"/>
    <w:rsid w:val="008D7AD5"/>
    <w:rsid w:val="008E25BB"/>
    <w:rsid w:val="008F3F4C"/>
    <w:rsid w:val="00953304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AB5F16"/>
    <w:rsid w:val="00B73D13"/>
    <w:rsid w:val="00BC3592"/>
    <w:rsid w:val="00BE4039"/>
    <w:rsid w:val="00C34B38"/>
    <w:rsid w:val="00C411F1"/>
    <w:rsid w:val="00C60FBB"/>
    <w:rsid w:val="00C70975"/>
    <w:rsid w:val="00C74FFC"/>
    <w:rsid w:val="00CA78B5"/>
    <w:rsid w:val="00CD1592"/>
    <w:rsid w:val="00D81BBF"/>
    <w:rsid w:val="00D86939"/>
    <w:rsid w:val="00D9337F"/>
    <w:rsid w:val="00E00FA7"/>
    <w:rsid w:val="00E27B6A"/>
    <w:rsid w:val="00E34A5C"/>
    <w:rsid w:val="00E5129C"/>
    <w:rsid w:val="00E5669E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117</TotalTime>
  <Pages>3</Pages>
  <Words>131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21</cp:revision>
  <cp:lastPrinted>2015-08-26T06:27:00Z</cp:lastPrinted>
  <dcterms:created xsi:type="dcterms:W3CDTF">2013-04-18T09:18:00Z</dcterms:created>
  <dcterms:modified xsi:type="dcterms:W3CDTF">2015-08-26T06:29:00Z</dcterms:modified>
</cp:coreProperties>
</file>