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A3F" w:rsidRDefault="003866EB">
      <w:pPr>
        <w:pStyle w:val="Titul"/>
      </w:pPr>
      <w:r>
        <w:t>Snižující</w:t>
      </w:r>
      <w:r w:rsidR="00CB6601">
        <w:t xml:space="preserve"> / </w:t>
      </w:r>
      <w:r w:rsidR="005F6DFF">
        <w:t>zvy</w:t>
      </w:r>
      <w:r w:rsidR="00CB6601">
        <w:t>šující</w:t>
      </w:r>
      <w:r>
        <w:t xml:space="preserve"> měnič</w:t>
      </w:r>
    </w:p>
    <w:p w:rsidR="008C5A3F" w:rsidRDefault="00D86939">
      <w:pPr>
        <w:pStyle w:val="Autor"/>
      </w:pPr>
      <w:r>
        <w:t>Jan Chroust</w:t>
      </w:r>
    </w:p>
    <w:p w:rsidR="008C5A3F" w:rsidRDefault="00CB6601" w:rsidP="00E73BC4">
      <w:pPr>
        <w:pStyle w:val="Podtitul"/>
        <w:jc w:val="both"/>
      </w:pPr>
      <w:r w:rsidRPr="00CB6601">
        <w:t>Měnič využívá obvodu TPS63060. Vstupní napětí v rozsahu 2,5 V - 12V. Výstupní napětí 3,3 V, 5 V.</w:t>
      </w:r>
    </w:p>
    <w:p w:rsidR="008C5A3F" w:rsidRDefault="008C5A3F">
      <w:pPr>
        <w:pStyle w:val="Odstavecsobrzkem"/>
      </w:pPr>
    </w:p>
    <w:p w:rsidR="00E5129C" w:rsidRDefault="00E5129C" w:rsidP="00E5129C"/>
    <w:p w:rsidR="00E5129C" w:rsidRDefault="005E4743" w:rsidP="00E5129C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880000" cy="2178525"/>
            <wp:effectExtent l="0" t="0" r="0" b="0"/>
            <wp:docPr id="2" name="Obrázek 2" descr="C:\Users\jchroust\AppData\Local\Microsoft\Windows\INetCache\Content.Word\TPS63060V01A_Top_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chroust\AppData\Local\Microsoft\Windows\INetCache\Content.Word\TPS63060V01A_Top_Bi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9" t="9863" r="8687" b="10078"/>
                    <a:stretch/>
                  </pic:blipFill>
                  <pic:spPr bwMode="auto">
                    <a:xfrm>
                      <a:off x="0" y="0"/>
                      <a:ext cx="2880000" cy="217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29C" w:rsidRDefault="00E5129C" w:rsidP="00E5129C">
      <w:pPr>
        <w:jc w:val="center"/>
      </w:pPr>
    </w:p>
    <w:p w:rsidR="00E5129C" w:rsidRDefault="00E5129C" w:rsidP="00E5129C"/>
    <w:p w:rsidR="005F6DFF" w:rsidRDefault="005F6DFF" w:rsidP="00E5129C"/>
    <w:p w:rsidR="00E5129C" w:rsidRDefault="00E5129C" w:rsidP="00E5129C"/>
    <w:p w:rsidR="008C5A3F" w:rsidRDefault="00E5129C">
      <w:pPr>
        <w:pStyle w:val="Nadpis1"/>
      </w:pPr>
      <w:r>
        <w:t>T</w:t>
      </w:r>
      <w:r w:rsidR="008C5A3F">
        <w:t>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C5A3F" w:rsidRDefault="008C5A3F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8C5A3F" w:rsidRDefault="00CB6601" w:rsidP="00CB6601">
            <w:r>
              <w:t>2,5 V – 12</w:t>
            </w:r>
            <w:r w:rsidR="003866EB">
              <w:t xml:space="preserve">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C5A3F" w:rsidRDefault="008C5A3F"/>
        </w:tc>
      </w:tr>
      <w:tr w:rsidR="00D31673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D31673" w:rsidRDefault="00D31673">
            <w:pPr>
              <w:pStyle w:val="Zhlav"/>
              <w:tabs>
                <w:tab w:val="clear" w:pos="4536"/>
                <w:tab w:val="clear" w:pos="9072"/>
              </w:tabs>
            </w:pPr>
            <w:r>
              <w:t>Výstupní napětí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D31673" w:rsidRDefault="00D31673" w:rsidP="00CB6601">
            <w:r>
              <w:t>3,3V nebo 5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D31673" w:rsidRDefault="00D31673">
            <w:r>
              <w:t>Změnou součástek 2,5 V – 8 V</w:t>
            </w:r>
          </w:p>
        </w:tc>
      </w:tr>
      <w:tr w:rsidR="005E4743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5E4743" w:rsidRDefault="005E4743">
            <w:pPr>
              <w:pStyle w:val="Zhlav"/>
              <w:tabs>
                <w:tab w:val="clear" w:pos="4536"/>
                <w:tab w:val="clear" w:pos="9072"/>
              </w:tabs>
            </w:pPr>
            <w:r>
              <w:t>Integrovaný obvod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5E4743" w:rsidRDefault="005E4743" w:rsidP="00CB6601">
            <w:r>
              <w:t>TPS63060</w:t>
            </w:r>
            <w:bookmarkStart w:id="0" w:name="_GoBack"/>
            <w:bookmarkEnd w:id="0"/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5E4743" w:rsidRDefault="005E4743"/>
        </w:tc>
      </w:tr>
      <w:tr w:rsidR="0050165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50165F" w:rsidRDefault="0050165F" w:rsidP="0050165F">
            <w:pPr>
              <w:pStyle w:val="Zhlav"/>
              <w:tabs>
                <w:tab w:val="clear" w:pos="4536"/>
                <w:tab w:val="clear" w:pos="9072"/>
              </w:tabs>
            </w:pPr>
            <w:proofErr w:type="spellStart"/>
            <w:r>
              <w:t>I</w:t>
            </w:r>
            <w:r>
              <w:rPr>
                <w:vertAlign w:val="subscript"/>
              </w:rPr>
              <w:t>max</w:t>
            </w:r>
            <w:proofErr w:type="spellEnd"/>
            <w:r>
              <w:t xml:space="preserve"> vnitřním tranzistorem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50165F" w:rsidRDefault="0050165F" w:rsidP="00CB6601">
            <w:r>
              <w:t>cca 2,25 A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50165F" w:rsidRDefault="0050165F"/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CB6601" w:rsidP="00CB6601">
            <w:r>
              <w:t>29</w:t>
            </w:r>
            <w:r w:rsidR="00E73BC4">
              <w:t>.</w:t>
            </w:r>
            <w:r>
              <w:t>97</w:t>
            </w:r>
            <w:r w:rsidR="00E73BC4">
              <w:t xml:space="preserve"> x </w:t>
            </w:r>
            <w:r w:rsidR="003866EB">
              <w:t>40</w:t>
            </w:r>
            <w:r w:rsidR="00E73BC4">
              <w:t>.</w:t>
            </w:r>
            <w:r w:rsidR="003866EB">
              <w:t>13</w:t>
            </w:r>
            <w:r w:rsidR="00E73BC4">
              <w:t xml:space="preserve"> x 16 mm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>
            <w:r>
              <w:t>Výška nad základní deskou</w:t>
            </w:r>
          </w:p>
        </w:tc>
      </w:tr>
    </w:tbl>
    <w:p w:rsidR="008C5A3F" w:rsidRDefault="008C5A3F">
      <w:pPr>
        <w:pStyle w:val="Nadpis1"/>
        <w:pageBreakBefore/>
      </w:pPr>
      <w:r>
        <w:lastRenderedPageBreak/>
        <w:t>Popis konstrukce</w:t>
      </w:r>
    </w:p>
    <w:p w:rsidR="00DB5C24" w:rsidRDefault="00DB5C24" w:rsidP="00DB5C24">
      <w:r>
        <w:t>Základ celého modulu tvoří obvod TPS63060, který umožňuje měnit vstupní stejnosměrné napětí v rozsahu 2,5 V až 12 V na výstupní napětí v rozsahu 2,5 V až 8 V. Maximální proud pro vnitřní tranzistor je cca 2,25A.</w:t>
      </w:r>
      <w:r w:rsidR="00757CCF">
        <w:t xml:space="preserve"> Modul je standardně osazen rezistory pro fixní nastavení výstupního napětí 3,</w:t>
      </w:r>
      <w:r w:rsidR="00757CCF" w:rsidRPr="00757CCF">
        <w:t>3</w:t>
      </w:r>
      <w:r w:rsidR="00757CCF">
        <w:t> </w:t>
      </w:r>
      <w:r w:rsidR="00757CCF" w:rsidRPr="00757CCF">
        <w:t>V</w:t>
      </w:r>
      <w:r w:rsidR="00757CCF">
        <w:t> nebo 5 V</w:t>
      </w:r>
      <w:r w:rsidR="00D31673">
        <w:t xml:space="preserve">, které se volí pomocí </w:t>
      </w:r>
      <w:proofErr w:type="spellStart"/>
      <w:r w:rsidR="00D31673">
        <w:t>jumperu</w:t>
      </w:r>
      <w:proofErr w:type="spellEnd"/>
      <w:r w:rsidR="00D31673">
        <w:t>.</w:t>
      </w:r>
      <w:r w:rsidR="00757CCF">
        <w:t xml:space="preserve"> </w:t>
      </w:r>
    </w:p>
    <w:p w:rsidR="00606C82" w:rsidRDefault="00606C82" w:rsidP="00DB5C24">
      <w:r>
        <w:t>Pin EN (</w:t>
      </w:r>
      <w:proofErr w:type="spellStart"/>
      <w:r>
        <w:t>enable</w:t>
      </w:r>
      <w:proofErr w:type="spellEnd"/>
      <w:r>
        <w:t xml:space="preserve"> input) slouží pro aktivaci měniče. Tento vývod je důležitý pro aplikace, které se napájejí z akumulátorů a je potřeba zajistit, aby se měnič včas vypnul a nedošlo k pod vybití akumulátorů. Pro hlídání meze vypnutí měniče je využit obvod APX809 s mezní hodnotou 2</w:t>
      </w:r>
      <w:r w:rsidR="00757CCF">
        <w:t xml:space="preserve">,6V. Toto napětí je vhodné pro napájení z jednoho </w:t>
      </w:r>
      <w:proofErr w:type="spellStart"/>
      <w:r w:rsidR="00757CCF">
        <w:t>Li</w:t>
      </w:r>
      <w:proofErr w:type="spellEnd"/>
      <w:r w:rsidR="00757CCF">
        <w:t>-on článku.</w:t>
      </w:r>
    </w:p>
    <w:p w:rsidR="00757CCF" w:rsidRDefault="0022742B" w:rsidP="00DB5C24">
      <w:r>
        <w:t xml:space="preserve">Modul má vyvedený pin PS/SYNC na hřebínek označení SN. </w:t>
      </w:r>
      <w:r w:rsidR="00433ADE">
        <w:t xml:space="preserve">V případě, kdy je na pozici MODE vložen </w:t>
      </w:r>
      <w:proofErr w:type="spellStart"/>
      <w:r w:rsidR="00433ADE">
        <w:t>jumper</w:t>
      </w:r>
      <w:proofErr w:type="spellEnd"/>
      <w:r w:rsidR="00433ADE">
        <w:t xml:space="preserve">, tak je modul v úsporném režimu. Tento režim se začne projevovat při odběru proudu pod 100 mA, kdy se měnič může vypínat, pokud výstupní kondenzátory udrží nastavené výstupní napětí. </w:t>
      </w:r>
      <w:r w:rsidR="00D31673">
        <w:t>Úsporný režim je deaktivován nastavením log. 1 na pin SN. Tento pin je možné využít i pro synchronizaci měniče vnějším hodinovým signálem.</w:t>
      </w:r>
    </w:p>
    <w:p w:rsidR="00D31673" w:rsidRPr="00DB5C24" w:rsidRDefault="00D31673" w:rsidP="00DB5C24">
      <w:r>
        <w:t>Podrobný popis funkcí a módů obvodu TPS63060 je možné podrobně nastudovat v technickém listu obvodu.</w:t>
      </w:r>
    </w:p>
    <w:p w:rsidR="00D31673" w:rsidRDefault="00D31673">
      <w:pPr>
        <w:keepLines w:val="0"/>
        <w:spacing w:before="0" w:after="0"/>
        <w:rPr>
          <w:rFonts w:ascii="Arial" w:hAnsi="Arial" w:cs="Arial"/>
          <w:b/>
          <w:bCs/>
          <w:iCs/>
          <w:kern w:val="32"/>
          <w:sz w:val="32"/>
          <w:szCs w:val="28"/>
        </w:rPr>
      </w:pPr>
      <w:r>
        <w:br w:type="page"/>
      </w:r>
    </w:p>
    <w:p w:rsidR="008C5A3F" w:rsidRDefault="008C5A3F">
      <w:pPr>
        <w:pStyle w:val="Nadpis2"/>
      </w:pPr>
      <w:r>
        <w:lastRenderedPageBreak/>
        <w:t>Mechanická konstrukce</w:t>
      </w:r>
    </w:p>
    <w:p w:rsidR="0099695B" w:rsidRDefault="00EA748B">
      <w:r>
        <w:t>Modul obsahuje úchytné šroubky ve všech r</w:t>
      </w:r>
      <w:r w:rsidR="00E27B6A">
        <w:t>ozích v rozteči MLAB (10.16mm).</w:t>
      </w:r>
    </w:p>
    <w:p w:rsidR="00E27B6A" w:rsidRDefault="00E27B6A" w:rsidP="00F40538">
      <w:pPr>
        <w:jc w:val="center"/>
      </w:pPr>
    </w:p>
    <w:p w:rsidR="000C3E66" w:rsidRDefault="00FF2CD9" w:rsidP="00F40538">
      <w:pPr>
        <w:jc w:val="center"/>
      </w:pPr>
      <w:r>
        <w:rPr>
          <w:noProof/>
        </w:rPr>
        <w:drawing>
          <wp:inline distT="0" distB="0" distL="0" distR="0" wp14:anchorId="2D9181E4" wp14:editId="1A65FB23">
            <wp:extent cx="7613598" cy="3565072"/>
            <wp:effectExtent l="0" t="2019300" r="0" b="199771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41374" cy="357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3F" w:rsidRDefault="008C5A3F" w:rsidP="00D31673">
      <w:pPr>
        <w:pStyle w:val="Nadpis2"/>
      </w:pPr>
      <w:r>
        <w:lastRenderedPageBreak/>
        <w:t xml:space="preserve">Osazení a oživení </w:t>
      </w:r>
    </w:p>
    <w:p w:rsidR="00E95FD3" w:rsidRPr="00E95FD3" w:rsidRDefault="00E95FD3" w:rsidP="00E95FD3"/>
    <w:p w:rsidR="008D7AD5" w:rsidRDefault="00FF2CD9" w:rsidP="00E95FD3">
      <w:pPr>
        <w:jc w:val="center"/>
      </w:pPr>
      <w:r>
        <w:rPr>
          <w:noProof/>
        </w:rPr>
        <w:drawing>
          <wp:inline distT="0" distB="0" distL="0" distR="0" wp14:anchorId="2439A779" wp14:editId="4B99B79B">
            <wp:extent cx="2149859" cy="288000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853" t="19828" r="22650" b="14694"/>
                    <a:stretch/>
                  </pic:blipFill>
                  <pic:spPr bwMode="auto">
                    <a:xfrm>
                      <a:off x="0" y="0"/>
                      <a:ext cx="2149859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93C8518" wp14:editId="403F550E">
            <wp:extent cx="2154965" cy="288000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095" t="21672" r="28252" b="12389"/>
                    <a:stretch/>
                  </pic:blipFill>
                  <pic:spPr bwMode="auto">
                    <a:xfrm>
                      <a:off x="0" y="0"/>
                      <a:ext cx="2154965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4A5C">
        <w:t xml:space="preserve">   </w:t>
      </w:r>
    </w:p>
    <w:p w:rsidR="008C5A3F" w:rsidRDefault="008C5A3F">
      <w:pPr>
        <w:pStyle w:val="Nadpis2"/>
      </w:pPr>
      <w:r>
        <w:t>Osazení</w:t>
      </w:r>
    </w:p>
    <w:p w:rsidR="00B73D13" w:rsidRDefault="00B73D13" w:rsidP="00B73D13">
      <w:pPr>
        <w:sectPr w:rsidR="00B73D13">
          <w:headerReference w:type="default" r:id="rId11"/>
          <w:footerReference w:type="default" r:id="rId12"/>
          <w:pgSz w:w="11906" w:h="16838" w:code="9"/>
          <w:pgMar w:top="2268" w:right="1134" w:bottom="1247" w:left="1134" w:header="567" w:footer="567" w:gutter="0"/>
          <w:cols w:space="708"/>
          <w:docGrid w:linePitch="360"/>
        </w:sectPr>
      </w:pPr>
    </w:p>
    <w:p w:rsidR="00B73D13" w:rsidRDefault="00B73D13" w:rsidP="009970B8"/>
    <w:tbl>
      <w:tblPr>
        <w:tblW w:w="7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1660"/>
        <w:gridCol w:w="2740"/>
        <w:gridCol w:w="740"/>
      </w:tblGrid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FF2CD9">
              <w:rPr>
                <w:b/>
                <w:bCs/>
                <w:color w:val="000000"/>
                <w:sz w:val="22"/>
                <w:szCs w:val="22"/>
              </w:rPr>
              <w:t>Označení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FF2CD9">
              <w:rPr>
                <w:b/>
                <w:bCs/>
                <w:color w:val="000000"/>
                <w:sz w:val="22"/>
                <w:szCs w:val="22"/>
              </w:rPr>
              <w:t>Typ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FF2CD9">
              <w:rPr>
                <w:b/>
                <w:bCs/>
                <w:color w:val="000000"/>
                <w:sz w:val="22"/>
                <w:szCs w:val="22"/>
              </w:rPr>
              <w:t>Pouzdro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FF2CD9">
              <w:rPr>
                <w:b/>
                <w:bCs/>
                <w:color w:val="000000"/>
                <w:sz w:val="22"/>
                <w:szCs w:val="22"/>
              </w:rPr>
              <w:t>Počet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100nF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C0805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C2, C16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10uF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C0805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2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C3, C6, C20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47u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3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10p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C0805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D1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M4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SMA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L1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DE1207-1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DE1205-10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P1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1,1A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1812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R2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100k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795B8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R3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R4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560k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R5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900k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SV1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JUMP1X3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MA03-1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SV2, SV3, SV5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JUMP2X3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MA03-2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3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SV4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JUMP2X2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MA02-2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SV6, SV7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JUMP2X1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MA02-1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2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X1 - X4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SROUB3M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SROUB3M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4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X5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TPS63060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SON10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X9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APX809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SOT23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</w:tbl>
    <w:p w:rsidR="005B00DE" w:rsidRDefault="00834F79">
      <w:pPr>
        <w:keepLines w:val="0"/>
        <w:spacing w:before="0" w:after="0"/>
      </w:pPr>
      <w:proofErr w:type="spellStart"/>
      <w:r>
        <w:t>Jumper</w:t>
      </w:r>
      <w:proofErr w:type="spellEnd"/>
      <w:r>
        <w:t xml:space="preserve"> na pozici: MODE, 3,3 V a EN</w:t>
      </w:r>
    </w:p>
    <w:p w:rsidR="005B00DE" w:rsidRPr="00834F79" w:rsidRDefault="005B00DE">
      <w:pPr>
        <w:keepLines w:val="0"/>
        <w:spacing w:before="0" w:after="0"/>
        <w:rPr>
          <w:vertAlign w:val="subscript"/>
        </w:rPr>
      </w:pPr>
      <w:r>
        <w:t>Při osazování: zvýšená pozornost na zaletování X5, modul je možné mýt</w:t>
      </w:r>
    </w:p>
    <w:sectPr w:rsidR="005B00DE" w:rsidRPr="00834F79" w:rsidSect="00B73D13">
      <w:type w:val="continuous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5ED7" w:rsidRDefault="00DA5ED7">
      <w:pPr>
        <w:spacing w:before="0" w:after="0"/>
      </w:pPr>
      <w:r>
        <w:separator/>
      </w:r>
    </w:p>
  </w:endnote>
  <w:endnote w:type="continuationSeparator" w:id="0">
    <w:p w:rsidR="00DA5ED7" w:rsidRDefault="00DA5ED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FF2CD9">
    <w:pPr>
      <w:pStyle w:val="Zpat"/>
      <w:rPr>
        <w:lang w:val="en-US"/>
      </w:rPr>
    </w:pPr>
    <w:r>
      <w:t>TPS63060V01A</w:t>
    </w:r>
    <w:r w:rsidR="00D86939">
      <w:t xml:space="preserve"> </w:t>
    </w:r>
    <w:r w:rsidR="008C5A3F">
      <w:t xml:space="preserve">/ </w:t>
    </w:r>
    <w:r w:rsidR="00A70F9A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A70F9A">
      <w:fldChar w:fldCharType="separate"/>
    </w:r>
    <w:r w:rsidR="00864E18">
      <w:rPr>
        <w:noProof/>
      </w:rPr>
      <w:t>2015-11-05</w:t>
    </w:r>
    <w:r w:rsidR="00A70F9A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A70F9A">
      <w:rPr>
        <w:rStyle w:val="slostrnky"/>
      </w:rPr>
      <w:fldChar w:fldCharType="separate"/>
    </w:r>
    <w:r w:rsidR="00864E18">
      <w:rPr>
        <w:rStyle w:val="slostrnky"/>
        <w:noProof/>
      </w:rPr>
      <w:t>4</w:t>
    </w:r>
    <w:r w:rsidR="00A70F9A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A70F9A">
      <w:rPr>
        <w:rStyle w:val="slostrnky"/>
      </w:rPr>
      <w:fldChar w:fldCharType="separate"/>
    </w:r>
    <w:r w:rsidR="00864E18">
      <w:rPr>
        <w:rStyle w:val="slostrnky"/>
        <w:noProof/>
      </w:rPr>
      <w:t>4</w:t>
    </w:r>
    <w:r w:rsidR="00A70F9A"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5ED7" w:rsidRDefault="00DA5ED7">
      <w:pPr>
        <w:spacing w:before="0" w:after="0"/>
      </w:pPr>
      <w:r>
        <w:separator/>
      </w:r>
    </w:p>
  </w:footnote>
  <w:footnote w:type="continuationSeparator" w:id="0">
    <w:p w:rsidR="00DA5ED7" w:rsidRDefault="00DA5ED7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CB6601" w:rsidP="0066311E">
          <w:pPr>
            <w:pStyle w:val="Zhlav"/>
            <w:rPr>
              <w:sz w:val="40"/>
            </w:rPr>
          </w:pPr>
          <w:r>
            <w:rPr>
              <w:sz w:val="40"/>
            </w:rPr>
            <w:t>TPS63060V01A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27BF1674"/>
    <w:multiLevelType w:val="multilevel"/>
    <w:tmpl w:val="91FE49E2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 w15:restartNumberingAfterBreak="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33D13"/>
    <w:rsid w:val="000C3E66"/>
    <w:rsid w:val="000D3371"/>
    <w:rsid w:val="000D7876"/>
    <w:rsid w:val="000E7CD9"/>
    <w:rsid w:val="00185E49"/>
    <w:rsid w:val="0020287B"/>
    <w:rsid w:val="0022742B"/>
    <w:rsid w:val="00251CFB"/>
    <w:rsid w:val="00256F7D"/>
    <w:rsid w:val="00280AA8"/>
    <w:rsid w:val="00283936"/>
    <w:rsid w:val="002D004D"/>
    <w:rsid w:val="002E0956"/>
    <w:rsid w:val="002E248A"/>
    <w:rsid w:val="0030192A"/>
    <w:rsid w:val="003165D9"/>
    <w:rsid w:val="003675EC"/>
    <w:rsid w:val="003866EB"/>
    <w:rsid w:val="00392891"/>
    <w:rsid w:val="003C10B9"/>
    <w:rsid w:val="003C4B79"/>
    <w:rsid w:val="003D1D52"/>
    <w:rsid w:val="00433ADE"/>
    <w:rsid w:val="00492C97"/>
    <w:rsid w:val="004C3F63"/>
    <w:rsid w:val="004D3CAE"/>
    <w:rsid w:val="004D7B62"/>
    <w:rsid w:val="0050165F"/>
    <w:rsid w:val="005977AC"/>
    <w:rsid w:val="005B00DE"/>
    <w:rsid w:val="005E4743"/>
    <w:rsid w:val="005F6DFF"/>
    <w:rsid w:val="00606C82"/>
    <w:rsid w:val="00654E17"/>
    <w:rsid w:val="0066311E"/>
    <w:rsid w:val="006C060D"/>
    <w:rsid w:val="006C6276"/>
    <w:rsid w:val="006D61D6"/>
    <w:rsid w:val="00745646"/>
    <w:rsid w:val="00757CCF"/>
    <w:rsid w:val="00767596"/>
    <w:rsid w:val="007864DE"/>
    <w:rsid w:val="00795B89"/>
    <w:rsid w:val="00796983"/>
    <w:rsid w:val="007D05D9"/>
    <w:rsid w:val="007F0732"/>
    <w:rsid w:val="007F7B57"/>
    <w:rsid w:val="00824B38"/>
    <w:rsid w:val="00834F79"/>
    <w:rsid w:val="008603DF"/>
    <w:rsid w:val="008635DD"/>
    <w:rsid w:val="00864E18"/>
    <w:rsid w:val="008C5A3F"/>
    <w:rsid w:val="008D5D46"/>
    <w:rsid w:val="008D7AD5"/>
    <w:rsid w:val="008E25BB"/>
    <w:rsid w:val="008F3F4C"/>
    <w:rsid w:val="00965999"/>
    <w:rsid w:val="0099695B"/>
    <w:rsid w:val="009970B8"/>
    <w:rsid w:val="009A4EED"/>
    <w:rsid w:val="009B103F"/>
    <w:rsid w:val="00A11172"/>
    <w:rsid w:val="00A60771"/>
    <w:rsid w:val="00A70F9A"/>
    <w:rsid w:val="00AA5952"/>
    <w:rsid w:val="00AC6D67"/>
    <w:rsid w:val="00B73D13"/>
    <w:rsid w:val="00B965EA"/>
    <w:rsid w:val="00BC3592"/>
    <w:rsid w:val="00C34B38"/>
    <w:rsid w:val="00C60FBB"/>
    <w:rsid w:val="00C70975"/>
    <w:rsid w:val="00C74FFC"/>
    <w:rsid w:val="00CB6601"/>
    <w:rsid w:val="00CD1592"/>
    <w:rsid w:val="00D31673"/>
    <w:rsid w:val="00D333DC"/>
    <w:rsid w:val="00D81BBF"/>
    <w:rsid w:val="00D86939"/>
    <w:rsid w:val="00D9337F"/>
    <w:rsid w:val="00DA5ED7"/>
    <w:rsid w:val="00DB5C24"/>
    <w:rsid w:val="00E00FA7"/>
    <w:rsid w:val="00E27B6A"/>
    <w:rsid w:val="00E34A5C"/>
    <w:rsid w:val="00E5129C"/>
    <w:rsid w:val="00E73BC4"/>
    <w:rsid w:val="00E95FD3"/>
    <w:rsid w:val="00EA226C"/>
    <w:rsid w:val="00EA748B"/>
    <w:rsid w:val="00ED07D8"/>
    <w:rsid w:val="00ED2898"/>
    <w:rsid w:val="00F12B10"/>
    <w:rsid w:val="00F148E0"/>
    <w:rsid w:val="00F303DE"/>
    <w:rsid w:val="00F40538"/>
    <w:rsid w:val="00FD3A96"/>
    <w:rsid w:val="00FF2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D47DDBD9-D750-42A1-885F-231AF4F3B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ind w:left="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</Template>
  <TotalTime>197</TotalTime>
  <Pages>4</Pages>
  <Words>325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2245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PIC16F87xDIL2801A PIC16F87xSO2801A</dc:title>
  <dc:creator>miho</dc:creator>
  <cp:lastModifiedBy>Jan Chroust</cp:lastModifiedBy>
  <cp:revision>30</cp:revision>
  <cp:lastPrinted>2015-11-05T13:34:00Z</cp:lastPrinted>
  <dcterms:created xsi:type="dcterms:W3CDTF">2013-04-18T09:18:00Z</dcterms:created>
  <dcterms:modified xsi:type="dcterms:W3CDTF">2015-11-05T13:35:00Z</dcterms:modified>
</cp:coreProperties>
</file>